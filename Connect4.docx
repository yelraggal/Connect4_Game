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0A142" w14:textId="77777777" w:rsidR="00C6554A" w:rsidRPr="008B5277" w:rsidRDefault="002554CD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 w:rsidRPr="008B5277">
        <w:rPr>
          <w:noProof/>
        </w:rPr>
        <w:drawing>
          <wp:inline distT="0" distB="0" distL="0" distR="0" wp14:anchorId="2DF87DE9" wp14:editId="310310DD">
            <wp:extent cx="3657600" cy="5486400"/>
            <wp:effectExtent l="0" t="0" r="0" b="0"/>
            <wp:docPr id="22" name="Picture 1" descr="Bright blue glacial lake surrounded by white ice on a dark mount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486400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bookmarkEnd w:id="0"/>
    <w:bookmarkEnd w:id="1"/>
    <w:bookmarkEnd w:id="2"/>
    <w:bookmarkEnd w:id="3"/>
    <w:bookmarkEnd w:id="4"/>
    <w:p w14:paraId="0F572CCF" w14:textId="3049913C" w:rsidR="00C6554A" w:rsidRDefault="008155E2" w:rsidP="00C6554A">
      <w:pPr>
        <w:pStyle w:val="Title"/>
      </w:pPr>
      <w:r>
        <w:t xml:space="preserve">Connect4 </w:t>
      </w:r>
    </w:p>
    <w:p w14:paraId="1E5EADC9" w14:textId="087B7F17" w:rsidR="00C6554A" w:rsidRPr="00D5413C" w:rsidRDefault="008155E2" w:rsidP="00C6554A">
      <w:pPr>
        <w:pStyle w:val="Subtitle"/>
      </w:pPr>
      <w:r>
        <w:t>ARTIFICIAL INTELLEGENCE</w:t>
      </w:r>
    </w:p>
    <w:p w14:paraId="313DAE6B" w14:textId="1A4A5C36" w:rsidR="00C6554A" w:rsidRDefault="008155E2" w:rsidP="00C6554A">
      <w:pPr>
        <w:pStyle w:val="ContactInfo"/>
      </w:pPr>
      <w:r>
        <w:t>7427</w:t>
      </w:r>
      <w:r w:rsidR="00C6554A">
        <w:t xml:space="preserve"> | </w:t>
      </w:r>
      <w:r w:rsidR="00EA3608">
        <w:t>7806</w:t>
      </w:r>
      <w:r w:rsidR="00C6554A">
        <w:t xml:space="preserve"> |</w:t>
      </w:r>
      <w:r w:rsidR="00C6554A" w:rsidRPr="00D5413C">
        <w:t xml:space="preserve"> </w:t>
      </w:r>
      <w:r w:rsidR="00EA3608">
        <w:t>7861</w:t>
      </w:r>
      <w:r w:rsidR="00C6554A">
        <w:br w:type="page"/>
      </w:r>
    </w:p>
    <w:p w14:paraId="70E19A16" w14:textId="77777777" w:rsidR="007B72E6" w:rsidRPr="007B72E6" w:rsidRDefault="007B72E6" w:rsidP="007B72E6">
      <w:pPr>
        <w:rPr>
          <w:rStyle w:val="Strong"/>
          <w:rFonts w:asciiTheme="minorBidi" w:hAnsiTheme="minorBidi"/>
          <w:color w:val="auto"/>
          <w:sz w:val="32"/>
          <w:szCs w:val="32"/>
        </w:rPr>
      </w:pPr>
      <w:r w:rsidRPr="007B72E6">
        <w:rPr>
          <w:rStyle w:val="Strong"/>
          <w:rFonts w:asciiTheme="minorBidi" w:hAnsiTheme="minorBidi"/>
          <w:color w:val="auto"/>
          <w:sz w:val="32"/>
          <w:szCs w:val="32"/>
        </w:rPr>
        <w:lastRenderedPageBreak/>
        <w:t xml:space="preserve">Introduction: </w:t>
      </w:r>
    </w:p>
    <w:p w14:paraId="123FA062" w14:textId="191AE807" w:rsidR="00F66740" w:rsidRDefault="007B72E6" w:rsidP="007B72E6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7B72E6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 xml:space="preserve">Connect Four is a two-player board game where the objective is to be the first to form a horizontal, vertical, or diagonal line of four pieces of the same color on a grid. </w:t>
      </w:r>
      <w: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In this report we</w:t>
      </w:r>
      <w:r w:rsidRPr="007B72E6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 xml:space="preserve"> present the implementation of a Connect Four game using two different algorithms: Minimax with Alpha-Beta </w:t>
      </w:r>
      <w:proofErr w:type="gramStart"/>
      <w:r w:rsidRPr="007B72E6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 xml:space="preserve">Pruning </w:t>
      </w:r>
      <w:r w:rsidR="008155E2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,</w:t>
      </w:r>
      <w:proofErr w:type="gramEnd"/>
      <w:r w:rsidR="008155E2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 xml:space="preserve"> without pruning </w:t>
      </w:r>
      <w:r w:rsidRPr="007B72E6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and Heuristic Pruning.</w:t>
      </w:r>
    </w:p>
    <w:p w14:paraId="28E84BF8" w14:textId="39FB504F" w:rsidR="008155E2" w:rsidRDefault="008155E2" w:rsidP="007B72E6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 xml:space="preserve">In this game the player is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the  opponent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(minimizer) while the AI is the maximizer.</w:t>
      </w:r>
    </w:p>
    <w:p w14:paraId="6C91CF84" w14:textId="756E56F8" w:rsidR="00CD3A97" w:rsidRDefault="00CD3A97" w:rsidP="007B72E6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 xml:space="preserve">We divided our code into GUI and engine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connected together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 xml:space="preserve"> through agent function, also we implemented several helping functions like is_terminal to check if it is a draw game and get_valid_location to check if the tile is valid to put the piece in it.</w:t>
      </w:r>
    </w:p>
    <w:p w14:paraId="5876AA09" w14:textId="77777777" w:rsidR="007B72E6" w:rsidRPr="007B72E6" w:rsidRDefault="007B72E6" w:rsidP="007B72E6">
      <w:pPr>
        <w:rPr>
          <w:rFonts w:asciiTheme="majorBidi" w:hAnsiTheme="majorBidi" w:cstheme="majorBidi"/>
          <w:b/>
          <w:bCs/>
          <w:color w:val="auto"/>
          <w:sz w:val="30"/>
          <w:szCs w:val="30"/>
        </w:rPr>
      </w:pPr>
      <w:r w:rsidRPr="007B72E6">
        <w:rPr>
          <w:rFonts w:asciiTheme="majorBidi" w:hAnsiTheme="majorBidi" w:cstheme="majorBidi"/>
          <w:b/>
          <w:bCs/>
          <w:color w:val="auto"/>
          <w:sz w:val="30"/>
          <w:szCs w:val="30"/>
          <w:bdr w:val="single" w:sz="2" w:space="0" w:color="E3E3E3" w:frame="1"/>
        </w:rPr>
        <w:t>Implemented Algorithms:</w:t>
      </w:r>
    </w:p>
    <w:p w14:paraId="5B65FFAC" w14:textId="77777777" w:rsidR="007B72E6" w:rsidRPr="007B72E6" w:rsidRDefault="007B72E6" w:rsidP="007B72E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 w:rsidRPr="007B72E6"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  <w:t>Minimax with Alpha-Beta Pruning:</w:t>
      </w:r>
    </w:p>
    <w:p w14:paraId="730E529B" w14:textId="77777777" w:rsidR="007B72E6" w:rsidRPr="007B72E6" w:rsidRDefault="007B72E6" w:rsidP="007B72E6">
      <w:pPr>
        <w:pStyle w:val="ListNumber"/>
        <w:numPr>
          <w:ilvl w:val="0"/>
          <w:numId w:val="18"/>
        </w:numPr>
        <w:rPr>
          <w:rFonts w:asciiTheme="majorBidi" w:hAnsiTheme="majorBidi" w:cstheme="majorBidi"/>
          <w:color w:val="auto"/>
          <w:sz w:val="24"/>
          <w:szCs w:val="24"/>
        </w:rPr>
      </w:pPr>
      <w:r w:rsidRPr="007B72E6">
        <w:rPr>
          <w:rFonts w:asciiTheme="majorBidi" w:hAnsiTheme="majorBidi" w:cstheme="majorBidi"/>
          <w:color w:val="auto"/>
          <w:sz w:val="24"/>
          <w:szCs w:val="24"/>
        </w:rPr>
        <w:t>Minimax is a decision-making algorithm commonly used in two-player turn-based games.</w:t>
      </w:r>
    </w:p>
    <w:p w14:paraId="0783FE72" w14:textId="77777777" w:rsidR="007B72E6" w:rsidRPr="007B72E6" w:rsidRDefault="007B72E6" w:rsidP="007B72E6">
      <w:pPr>
        <w:pStyle w:val="ListNumber"/>
        <w:numPr>
          <w:ilvl w:val="0"/>
          <w:numId w:val="18"/>
        </w:numPr>
        <w:rPr>
          <w:rFonts w:asciiTheme="majorBidi" w:hAnsiTheme="majorBidi" w:cstheme="majorBidi"/>
          <w:color w:val="auto"/>
          <w:sz w:val="24"/>
          <w:szCs w:val="24"/>
        </w:rPr>
      </w:pPr>
      <w:r w:rsidRPr="007B72E6">
        <w:rPr>
          <w:rFonts w:asciiTheme="majorBidi" w:hAnsiTheme="majorBidi" w:cstheme="majorBidi"/>
          <w:color w:val="auto"/>
          <w:sz w:val="24"/>
          <w:szCs w:val="24"/>
        </w:rPr>
        <w:t>It explores the game tree recursively, alternating between maximizing and minimizing players, to determine the optimal move.</w:t>
      </w:r>
    </w:p>
    <w:p w14:paraId="6DC511E2" w14:textId="77777777" w:rsidR="007B72E6" w:rsidRPr="007B72E6" w:rsidRDefault="007B72E6" w:rsidP="007B72E6">
      <w:pPr>
        <w:pStyle w:val="ListNumber"/>
        <w:numPr>
          <w:ilvl w:val="0"/>
          <w:numId w:val="18"/>
        </w:numPr>
        <w:rPr>
          <w:rFonts w:asciiTheme="majorBidi" w:hAnsiTheme="majorBidi" w:cstheme="majorBidi"/>
          <w:color w:val="auto"/>
          <w:sz w:val="24"/>
          <w:szCs w:val="24"/>
        </w:rPr>
      </w:pPr>
      <w:r w:rsidRPr="007B72E6">
        <w:rPr>
          <w:rFonts w:asciiTheme="majorBidi" w:hAnsiTheme="majorBidi" w:cstheme="majorBidi"/>
          <w:color w:val="auto"/>
          <w:sz w:val="24"/>
          <w:szCs w:val="24"/>
        </w:rPr>
        <w:t>Alpha-Beta Pruning is applied to improve the efficiency of the Minimax algorithm by pruning branches of the tree that are guaranteed to be worse than previously explored branches.</w:t>
      </w:r>
    </w:p>
    <w:p w14:paraId="3F1E9B49" w14:textId="7F315729" w:rsidR="008155E2" w:rsidRPr="008155E2" w:rsidRDefault="007B72E6" w:rsidP="008155E2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 w:rsidRPr="007B72E6"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  <w:t>Heuristic Pruning:</w:t>
      </w:r>
    </w:p>
    <w:p w14:paraId="4CA81DAA" w14:textId="77777777" w:rsidR="007B72E6" w:rsidRPr="007B72E6" w:rsidRDefault="007B72E6" w:rsidP="007B72E6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auto"/>
          <w:sz w:val="24"/>
          <w:szCs w:val="24"/>
        </w:rPr>
      </w:pPr>
      <w:r w:rsidRPr="007B72E6">
        <w:rPr>
          <w:rFonts w:asciiTheme="majorBidi" w:hAnsiTheme="majorBidi" w:cstheme="majorBidi"/>
          <w:color w:val="auto"/>
          <w:sz w:val="24"/>
          <w:szCs w:val="24"/>
        </w:rPr>
        <w:t>Heuristic Pruning is an enhancement to the traditional Minimax algorithm.</w:t>
      </w:r>
    </w:p>
    <w:p w14:paraId="6886EDE7" w14:textId="77777777" w:rsidR="007B72E6" w:rsidRPr="007B72E6" w:rsidRDefault="007B72E6" w:rsidP="007B72E6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auto"/>
          <w:sz w:val="24"/>
          <w:szCs w:val="24"/>
        </w:rPr>
      </w:pPr>
      <w:r w:rsidRPr="007B72E6">
        <w:rPr>
          <w:rFonts w:asciiTheme="majorBidi" w:hAnsiTheme="majorBidi" w:cstheme="majorBidi"/>
          <w:color w:val="auto"/>
          <w:sz w:val="24"/>
          <w:szCs w:val="24"/>
        </w:rPr>
        <w:t>Instead of exploring the entire game tree to a certain depth, it uses a heuristic function to evaluate the game state at each depth and decides which branches to prune based on the heuristic score.</w:t>
      </w:r>
    </w:p>
    <w:p w14:paraId="1B61AD62" w14:textId="77777777" w:rsidR="007B72E6" w:rsidRDefault="007B72E6" w:rsidP="007B72E6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color w:val="auto"/>
          <w:sz w:val="24"/>
          <w:szCs w:val="24"/>
        </w:rPr>
      </w:pPr>
      <w:r w:rsidRPr="007B72E6">
        <w:rPr>
          <w:rFonts w:asciiTheme="majorBidi" w:hAnsiTheme="majorBidi" w:cstheme="majorBidi"/>
          <w:color w:val="auto"/>
          <w:sz w:val="24"/>
          <w:szCs w:val="24"/>
        </w:rPr>
        <w:t>This approach aims to reduce the number of nodes expanded while still making reasonably good decisions.</w:t>
      </w:r>
    </w:p>
    <w:p w14:paraId="211D76B8" w14:textId="77777777" w:rsidR="008155E2" w:rsidRPr="007B72E6" w:rsidRDefault="008155E2" w:rsidP="008155E2">
      <w:pPr>
        <w:pStyle w:val="ListParagraph"/>
        <w:ind w:left="360"/>
        <w:rPr>
          <w:rFonts w:asciiTheme="majorBidi" w:hAnsiTheme="majorBidi" w:cstheme="majorBidi"/>
          <w:color w:val="auto"/>
          <w:sz w:val="24"/>
          <w:szCs w:val="24"/>
        </w:rPr>
      </w:pPr>
    </w:p>
    <w:p w14:paraId="0D4542C0" w14:textId="77777777" w:rsidR="007B72E6" w:rsidRPr="007B72E6" w:rsidRDefault="007B72E6" w:rsidP="007B72E6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 w:rsidRPr="007B72E6"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  <w:t>Without Pruning:</w:t>
      </w:r>
    </w:p>
    <w:p w14:paraId="351E716E" w14:textId="77777777" w:rsidR="007B72E6" w:rsidRPr="007B72E6" w:rsidRDefault="007B72E6" w:rsidP="007B72E6">
      <w:pPr>
        <w:pStyle w:val="ListParagraph"/>
        <w:numPr>
          <w:ilvl w:val="0"/>
          <w:numId w:val="18"/>
        </w:numPr>
        <w:rPr>
          <w:color w:val="auto"/>
          <w:sz w:val="24"/>
          <w:szCs w:val="24"/>
        </w:rPr>
      </w:pPr>
      <w:r w:rsidRPr="007B72E6">
        <w:rPr>
          <w:color w:val="auto"/>
          <w:sz w:val="24"/>
          <w:szCs w:val="24"/>
        </w:rPr>
        <w:t>In this approach, the game tree is explored to the specified depth without any pruning techniques.</w:t>
      </w:r>
    </w:p>
    <w:p w14:paraId="6BF24CD8" w14:textId="77777777" w:rsidR="007B72E6" w:rsidRPr="007B72E6" w:rsidRDefault="007B72E6" w:rsidP="007B72E6">
      <w:pPr>
        <w:pStyle w:val="ListParagraph"/>
        <w:numPr>
          <w:ilvl w:val="0"/>
          <w:numId w:val="18"/>
        </w:numPr>
        <w:rPr>
          <w:color w:val="auto"/>
          <w:sz w:val="24"/>
          <w:szCs w:val="24"/>
        </w:rPr>
      </w:pPr>
      <w:r w:rsidRPr="007B72E6">
        <w:rPr>
          <w:color w:val="auto"/>
          <w:sz w:val="24"/>
          <w:szCs w:val="24"/>
        </w:rPr>
        <w:t>It serves as a baseline comparison to assess the effectiveness of pruning techniques in reducing the search space.</w:t>
      </w:r>
    </w:p>
    <w:p w14:paraId="01AA9A1A" w14:textId="77777777" w:rsidR="008155E2" w:rsidRDefault="008155E2" w:rsidP="008155E2">
      <w:pPr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</w:pPr>
    </w:p>
    <w:p w14:paraId="0D21EBCB" w14:textId="77777777" w:rsidR="008155E2" w:rsidRDefault="008155E2" w:rsidP="008155E2">
      <w:pPr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</w:pPr>
    </w:p>
    <w:p w14:paraId="125C8529" w14:textId="77777777" w:rsidR="008155E2" w:rsidRDefault="008155E2" w:rsidP="008155E2">
      <w:pPr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</w:pPr>
    </w:p>
    <w:p w14:paraId="33D590C9" w14:textId="77777777" w:rsidR="008155E2" w:rsidRDefault="008155E2" w:rsidP="008155E2">
      <w:pPr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</w:pPr>
    </w:p>
    <w:p w14:paraId="2539AF65" w14:textId="77777777" w:rsidR="008155E2" w:rsidRDefault="008155E2" w:rsidP="008155E2">
      <w:pPr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</w:pPr>
    </w:p>
    <w:p w14:paraId="35D4B719" w14:textId="23203262" w:rsidR="008155E2" w:rsidRPr="008155E2" w:rsidRDefault="008155E2" w:rsidP="008155E2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 w:rsidRPr="008155E2">
        <w:rPr>
          <w:rFonts w:asciiTheme="majorBidi" w:hAnsiTheme="majorBidi" w:cstheme="majorBidi"/>
          <w:b/>
          <w:bCs/>
          <w:color w:val="auto"/>
          <w:sz w:val="28"/>
          <w:szCs w:val="28"/>
          <w:bdr w:val="single" w:sz="2" w:space="0" w:color="E3E3E3" w:frame="1"/>
        </w:rPr>
        <w:t>Data Structures Used:</w:t>
      </w:r>
    </w:p>
    <w:p w14:paraId="3C81151F" w14:textId="77777777" w:rsidR="008155E2" w:rsidRPr="008155E2" w:rsidRDefault="008155E2" w:rsidP="008155E2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color w:val="auto"/>
          <w:sz w:val="28"/>
          <w:szCs w:val="28"/>
        </w:rPr>
      </w:pPr>
      <w:r w:rsidRPr="008155E2">
        <w:rPr>
          <w:rFonts w:asciiTheme="minorBidi" w:hAnsiTheme="minorBidi"/>
          <w:b/>
          <w:bCs/>
          <w:color w:val="auto"/>
          <w:sz w:val="28"/>
          <w:szCs w:val="28"/>
          <w:bdr w:val="single" w:sz="2" w:space="0" w:color="E3E3E3" w:frame="1"/>
        </w:rPr>
        <w:t>Grid Representation:</w:t>
      </w:r>
    </w:p>
    <w:p w14:paraId="3F141456" w14:textId="77777777" w:rsidR="008155E2" w:rsidRPr="008155E2" w:rsidRDefault="008155E2" w:rsidP="008155E2">
      <w:pPr>
        <w:pStyle w:val="ListParagraph"/>
        <w:numPr>
          <w:ilvl w:val="0"/>
          <w:numId w:val="23"/>
        </w:numPr>
        <w:rPr>
          <w:rFonts w:asciiTheme="minorBidi" w:hAnsiTheme="minorBidi"/>
          <w:color w:val="auto"/>
          <w:sz w:val="24"/>
          <w:szCs w:val="24"/>
        </w:rPr>
      </w:pPr>
      <w:r w:rsidRPr="008155E2">
        <w:rPr>
          <w:rFonts w:asciiTheme="minorBidi" w:hAnsiTheme="minorBidi"/>
          <w:color w:val="auto"/>
          <w:sz w:val="24"/>
          <w:szCs w:val="24"/>
        </w:rPr>
        <w:t>The game board is represented as a 6x7 grid where each cell can contain one of three values: empty (0), player 1 piece (1), or player 2 piece (2).</w:t>
      </w:r>
    </w:p>
    <w:p w14:paraId="6C3F8249" w14:textId="0D60A562" w:rsidR="008155E2" w:rsidRPr="008155E2" w:rsidRDefault="008155E2" w:rsidP="008155E2">
      <w:pPr>
        <w:pStyle w:val="ListParagraph"/>
        <w:numPr>
          <w:ilvl w:val="0"/>
          <w:numId w:val="23"/>
        </w:numPr>
        <w:rPr>
          <w:rFonts w:asciiTheme="minorBidi" w:hAnsiTheme="minorBidi"/>
          <w:color w:val="auto"/>
          <w:sz w:val="24"/>
          <w:szCs w:val="24"/>
        </w:rPr>
      </w:pPr>
      <w:r w:rsidRPr="008155E2">
        <w:rPr>
          <w:rFonts w:asciiTheme="minorBidi" w:hAnsiTheme="minorBidi"/>
          <w:color w:val="auto"/>
          <w:sz w:val="24"/>
          <w:szCs w:val="24"/>
        </w:rPr>
        <w:t>The grid is stored as a 2D list in Python.</w:t>
      </w:r>
    </w:p>
    <w:p w14:paraId="0B26E03A" w14:textId="77777777" w:rsidR="008155E2" w:rsidRDefault="008155E2" w:rsidP="008155E2">
      <w:pPr>
        <w:pStyle w:val="ListParagraph"/>
        <w:rPr>
          <w:rFonts w:asciiTheme="minorBidi" w:hAnsiTheme="minorBidi"/>
          <w:b/>
          <w:bCs/>
          <w:color w:val="auto"/>
          <w:sz w:val="24"/>
          <w:szCs w:val="24"/>
          <w:bdr w:val="single" w:sz="2" w:space="0" w:color="E3E3E3" w:frame="1"/>
        </w:rPr>
      </w:pPr>
    </w:p>
    <w:p w14:paraId="0C8C0275" w14:textId="7274EFF8" w:rsidR="008155E2" w:rsidRPr="008155E2" w:rsidRDefault="008155E2" w:rsidP="008155E2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color w:val="auto"/>
          <w:sz w:val="28"/>
          <w:szCs w:val="28"/>
        </w:rPr>
      </w:pPr>
      <w:r w:rsidRPr="008155E2">
        <w:rPr>
          <w:rFonts w:asciiTheme="minorBidi" w:hAnsiTheme="minorBidi"/>
          <w:b/>
          <w:bCs/>
          <w:color w:val="auto"/>
          <w:sz w:val="28"/>
          <w:szCs w:val="28"/>
          <w:bdr w:val="single" w:sz="2" w:space="0" w:color="E3E3E3" w:frame="1"/>
        </w:rPr>
        <w:t>Tree Structure:</w:t>
      </w:r>
    </w:p>
    <w:p w14:paraId="7246FC46" w14:textId="77777777" w:rsidR="008155E2" w:rsidRPr="008155E2" w:rsidRDefault="008155E2" w:rsidP="008155E2">
      <w:pPr>
        <w:pStyle w:val="ListParagraph"/>
        <w:numPr>
          <w:ilvl w:val="0"/>
          <w:numId w:val="24"/>
        </w:numPr>
        <w:rPr>
          <w:rFonts w:asciiTheme="minorBidi" w:hAnsiTheme="minorBidi"/>
          <w:color w:val="auto"/>
          <w:sz w:val="24"/>
          <w:szCs w:val="24"/>
        </w:rPr>
      </w:pPr>
      <w:r w:rsidRPr="008155E2">
        <w:rPr>
          <w:rFonts w:asciiTheme="minorBidi" w:hAnsiTheme="minorBidi"/>
          <w:color w:val="auto"/>
          <w:sz w:val="24"/>
          <w:szCs w:val="24"/>
        </w:rPr>
        <w:t>For the Minimax and Heuristic Pruning algorithms, a tree structure is used to represent the game tree.</w:t>
      </w:r>
    </w:p>
    <w:p w14:paraId="2848F35F" w14:textId="77777777" w:rsidR="008155E2" w:rsidRPr="008155E2" w:rsidRDefault="008155E2" w:rsidP="008155E2">
      <w:pPr>
        <w:pStyle w:val="ListParagraph"/>
        <w:numPr>
          <w:ilvl w:val="0"/>
          <w:numId w:val="24"/>
        </w:numPr>
        <w:rPr>
          <w:rFonts w:asciiTheme="minorBidi" w:hAnsiTheme="minorBidi"/>
          <w:color w:val="auto"/>
          <w:sz w:val="24"/>
          <w:szCs w:val="24"/>
        </w:rPr>
      </w:pPr>
      <w:r w:rsidRPr="008155E2">
        <w:rPr>
          <w:rFonts w:asciiTheme="minorBidi" w:hAnsiTheme="minorBidi"/>
          <w:color w:val="auto"/>
          <w:sz w:val="24"/>
          <w:szCs w:val="24"/>
        </w:rPr>
        <w:t>Each node in the tree corresponds to a game state, and child nodes represent possible future game states resulting from different moves.</w:t>
      </w:r>
    </w:p>
    <w:p w14:paraId="11AD4813" w14:textId="77777777" w:rsidR="008155E2" w:rsidRDefault="008155E2" w:rsidP="008155E2">
      <w:pPr>
        <w:pStyle w:val="ListParagraph"/>
        <w:numPr>
          <w:ilvl w:val="0"/>
          <w:numId w:val="24"/>
        </w:numPr>
        <w:rPr>
          <w:rFonts w:asciiTheme="minorBidi" w:hAnsiTheme="minorBidi"/>
          <w:color w:val="auto"/>
          <w:sz w:val="24"/>
          <w:szCs w:val="24"/>
        </w:rPr>
      </w:pPr>
      <w:r w:rsidRPr="008155E2">
        <w:rPr>
          <w:rFonts w:asciiTheme="minorBidi" w:hAnsiTheme="minorBidi"/>
          <w:color w:val="auto"/>
          <w:sz w:val="24"/>
          <w:szCs w:val="24"/>
        </w:rPr>
        <w:t>The tree is implemented as a nested dictionary, where each node contains information such as depth, value, and child nodes.</w:t>
      </w:r>
    </w:p>
    <w:p w14:paraId="30A314DF" w14:textId="19A36E88" w:rsidR="008155E2" w:rsidRPr="008155E2" w:rsidRDefault="008155E2" w:rsidP="008155E2">
      <w:pPr>
        <w:rPr>
          <w:rFonts w:asciiTheme="majorBidi" w:hAnsiTheme="majorBidi" w:cstheme="majorBidi"/>
          <w:b/>
          <w:bCs/>
          <w:color w:val="auto"/>
          <w:sz w:val="28"/>
          <w:szCs w:val="28"/>
        </w:rPr>
      </w:pPr>
      <w:r w:rsidRPr="008155E2">
        <w:rPr>
          <w:rFonts w:asciiTheme="majorBidi" w:hAnsiTheme="majorBidi" w:cstheme="majorBidi"/>
          <w:b/>
          <w:bCs/>
          <w:color w:val="auto"/>
          <w:sz w:val="28"/>
          <w:szCs w:val="28"/>
        </w:rPr>
        <w:t>Comparison:</w:t>
      </w:r>
    </w:p>
    <w:p w14:paraId="04099F84" w14:textId="0A549185" w:rsidR="008155E2" w:rsidRPr="008155E2" w:rsidRDefault="008155E2" w:rsidP="008155E2">
      <w:pPr>
        <w:pStyle w:val="ListParagraph"/>
        <w:numPr>
          <w:ilvl w:val="0"/>
          <w:numId w:val="26"/>
        </w:numPr>
        <w:rPr>
          <w:rFonts w:asciiTheme="minorBidi" w:hAnsiTheme="minorBidi"/>
          <w:color w:val="auto"/>
          <w:sz w:val="24"/>
          <w:szCs w:val="24"/>
        </w:rPr>
      </w:pPr>
      <w:r w:rsidRPr="008155E2">
        <w:rPr>
          <w:rFonts w:asciiTheme="minorBidi" w:hAnsiTheme="minorBidi"/>
          <w:color w:val="auto"/>
          <w:sz w:val="24"/>
          <w:szCs w:val="24"/>
        </w:rPr>
        <w:t>Minimax with</w:t>
      </w:r>
      <w:r w:rsidR="00B5456A">
        <w:rPr>
          <w:rFonts w:asciiTheme="minorBidi" w:hAnsiTheme="minorBidi"/>
          <w:color w:val="auto"/>
          <w:sz w:val="24"/>
          <w:szCs w:val="24"/>
        </w:rPr>
        <w:t>out</w:t>
      </w:r>
      <w:r w:rsidRPr="008155E2">
        <w:rPr>
          <w:rFonts w:asciiTheme="minorBidi" w:hAnsiTheme="minorBidi"/>
          <w:color w:val="auto"/>
          <w:sz w:val="24"/>
          <w:szCs w:val="24"/>
        </w:rPr>
        <w:t xml:space="preserve"> Alpha-Beta Pruning:</w:t>
      </w:r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3"/>
        <w:gridCol w:w="6457"/>
        <w:gridCol w:w="2590"/>
      </w:tblGrid>
      <w:tr w:rsidR="00B5456A" w:rsidRPr="008155E2" w14:paraId="48FE9B7B" w14:textId="77777777" w:rsidTr="008155E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03947CD" w14:textId="77777777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K Value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30842378" w14:textId="07F462A3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Time Taken (seconds)</w:t>
            </w:r>
            <w:r w:rsidR="00B5456A">
              <w:rPr>
                <w:rFonts w:asciiTheme="minorBidi" w:hAnsiTheme="minorBidi"/>
                <w:color w:val="auto"/>
                <w:sz w:val="24"/>
                <w:szCs w:val="24"/>
              </w:rPr>
              <w:t xml:space="preserve"> (avg of </w:t>
            </w:r>
            <w:r w:rsidR="00B5456A" w:rsidRPr="00B5456A">
              <w:rPr>
                <w:rFonts w:asciiTheme="minorBidi" w:hAnsiTheme="minorBidi"/>
                <w:color w:val="auto"/>
                <w:sz w:val="24"/>
                <w:szCs w:val="24"/>
              </w:rPr>
              <w:t>21 iterations</w:t>
            </w:r>
            <w:r w:rsidR="00B5456A">
              <w:rPr>
                <w:rFonts w:asciiTheme="minorBidi" w:hAnsiTheme="minorBidi"/>
                <w:color w:val="auto"/>
                <w:sz w:val="24"/>
                <w:szCs w:val="24"/>
              </w:rPr>
              <w:t>)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58517B93" w14:textId="77777777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Nodes Expanded</w:t>
            </w:r>
          </w:p>
        </w:tc>
      </w:tr>
      <w:tr w:rsidR="00B5456A" w:rsidRPr="008155E2" w14:paraId="7D2F34A9" w14:textId="77777777" w:rsidTr="008155E2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6A9F98CB" w14:textId="77777777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7B59F28" w14:textId="46947358" w:rsidR="008155E2" w:rsidRPr="008155E2" w:rsidRDefault="00B5456A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B5456A">
              <w:rPr>
                <w:rFonts w:asciiTheme="minorBidi" w:hAnsiTheme="minorBidi"/>
                <w:color w:val="auto"/>
                <w:sz w:val="24"/>
                <w:szCs w:val="24"/>
              </w:rPr>
              <w:t>0.03613494691394624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5DA77B39" w14:textId="419CC0EE" w:rsidR="008155E2" w:rsidRPr="008155E2" w:rsidRDefault="00B5456A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>399</w:t>
            </w:r>
          </w:p>
        </w:tc>
      </w:tr>
      <w:tr w:rsidR="00B5456A" w:rsidRPr="008155E2" w14:paraId="0DD47118" w14:textId="77777777" w:rsidTr="008155E2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17043A5F" w14:textId="351184FE" w:rsidR="008155E2" w:rsidRPr="008155E2" w:rsidRDefault="00B5456A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18401579" w14:textId="73F76681" w:rsidR="008155E2" w:rsidRPr="008155E2" w:rsidRDefault="00B5456A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B5456A">
              <w:rPr>
                <w:rFonts w:asciiTheme="minorBidi" w:hAnsiTheme="minorBidi"/>
                <w:color w:val="auto"/>
                <w:sz w:val="24"/>
                <w:szCs w:val="24"/>
              </w:rPr>
              <w:t>0.3159065700712658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6D8476F4" w14:textId="6BB9D66F" w:rsidR="008155E2" w:rsidRPr="008155E2" w:rsidRDefault="00B5456A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>2800</w:t>
            </w:r>
          </w:p>
        </w:tc>
      </w:tr>
    </w:tbl>
    <w:p w14:paraId="5DD9E189" w14:textId="46F9D49B" w:rsidR="008155E2" w:rsidRPr="00E52E4E" w:rsidRDefault="00E52E4E" w:rsidP="00E52E4E">
      <w:pPr>
        <w:pStyle w:val="ListParagraph"/>
        <w:numPr>
          <w:ilvl w:val="0"/>
          <w:numId w:val="26"/>
        </w:numPr>
        <w:rPr>
          <w:rFonts w:asciiTheme="minorBidi" w:hAnsiTheme="minorBidi"/>
          <w:color w:val="auto"/>
          <w:sz w:val="24"/>
          <w:szCs w:val="24"/>
        </w:rPr>
      </w:pPr>
      <w:r>
        <w:rPr>
          <w:rFonts w:asciiTheme="minorBidi" w:hAnsiTheme="minorBidi"/>
          <w:color w:val="auto"/>
          <w:sz w:val="24"/>
          <w:szCs w:val="24"/>
        </w:rPr>
        <w:t>ExpectedMinimax</w:t>
      </w:r>
      <w:r w:rsidRPr="008155E2">
        <w:rPr>
          <w:rFonts w:asciiTheme="minorBidi" w:hAnsiTheme="minorBidi"/>
          <w:color w:val="auto"/>
          <w:sz w:val="24"/>
          <w:szCs w:val="24"/>
        </w:rPr>
        <w:t>:</w:t>
      </w:r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9"/>
        <w:gridCol w:w="4862"/>
        <w:gridCol w:w="3649"/>
      </w:tblGrid>
      <w:tr w:rsidR="008155E2" w:rsidRPr="008155E2" w14:paraId="5A0F9034" w14:textId="77777777" w:rsidTr="008155E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AAE22E2" w14:textId="77777777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K Value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57CF0F9" w14:textId="77777777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Time Taken (seconds)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35355521" w14:textId="77777777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Nodes Expanded</w:t>
            </w:r>
          </w:p>
        </w:tc>
      </w:tr>
      <w:tr w:rsidR="008155E2" w:rsidRPr="008155E2" w14:paraId="762854D1" w14:textId="77777777" w:rsidTr="008155E2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221C0418" w14:textId="77777777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27D5C118" w14:textId="4981639B" w:rsidR="008155E2" w:rsidRPr="008155E2" w:rsidRDefault="00E52E4E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E52E4E">
              <w:rPr>
                <w:rFonts w:asciiTheme="minorBidi" w:hAnsiTheme="minorBidi"/>
                <w:color w:val="auto"/>
                <w:sz w:val="24"/>
                <w:szCs w:val="24"/>
              </w:rPr>
              <w:t>0.04941530454726446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4E5D8E49" w14:textId="58AE6B65" w:rsidR="008155E2" w:rsidRPr="008155E2" w:rsidRDefault="00E52E4E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 xml:space="preserve"> 399</w:t>
            </w:r>
          </w:p>
        </w:tc>
      </w:tr>
      <w:tr w:rsidR="008155E2" w:rsidRPr="008155E2" w14:paraId="32CE6EFC" w14:textId="77777777" w:rsidTr="008155E2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44ACF04" w14:textId="2F7F6ADB" w:rsidR="008155E2" w:rsidRPr="008155E2" w:rsidRDefault="00B5456A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4F46DF2" w14:textId="20A82088" w:rsidR="008155E2" w:rsidRPr="008155E2" w:rsidRDefault="00E52E4E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E52E4E">
              <w:rPr>
                <w:rFonts w:asciiTheme="minorBidi" w:hAnsiTheme="minorBidi"/>
                <w:color w:val="auto"/>
                <w:sz w:val="24"/>
                <w:szCs w:val="24"/>
              </w:rPr>
              <w:t>0.347070478257678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702ABE2B" w14:textId="047D64E9" w:rsidR="008155E2" w:rsidRPr="008155E2" w:rsidRDefault="00E52E4E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>2800</w:t>
            </w:r>
          </w:p>
        </w:tc>
      </w:tr>
      <w:tr w:rsidR="008155E2" w:rsidRPr="008155E2" w14:paraId="4E23119F" w14:textId="77777777" w:rsidTr="008155E2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34847AA9" w14:textId="62ECA419" w:rsidR="00B5456A" w:rsidRPr="008155E2" w:rsidRDefault="00B5456A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9627950" w14:textId="46807E2E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31D4DCB0" w14:textId="50963DFF" w:rsidR="008155E2" w:rsidRPr="008155E2" w:rsidRDefault="008155E2" w:rsidP="008155E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</w:p>
        </w:tc>
      </w:tr>
    </w:tbl>
    <w:p w14:paraId="75AFC978" w14:textId="77777777" w:rsidR="008155E2" w:rsidRPr="008155E2" w:rsidRDefault="008155E2" w:rsidP="008155E2">
      <w:pPr>
        <w:rPr>
          <w:rFonts w:asciiTheme="minorBidi" w:hAnsiTheme="minorBidi"/>
          <w:color w:val="auto"/>
          <w:sz w:val="24"/>
          <w:szCs w:val="24"/>
        </w:rPr>
      </w:pPr>
    </w:p>
    <w:p w14:paraId="324540A6" w14:textId="4BB23AB6" w:rsidR="00B5456A" w:rsidRPr="00E52E4E" w:rsidRDefault="00E52E4E" w:rsidP="00E52E4E">
      <w:pPr>
        <w:pStyle w:val="ListParagraph"/>
        <w:numPr>
          <w:ilvl w:val="0"/>
          <w:numId w:val="26"/>
        </w:numPr>
        <w:rPr>
          <w:rFonts w:asciiTheme="minorBidi" w:hAnsiTheme="minorBidi"/>
          <w:color w:val="auto"/>
          <w:sz w:val="24"/>
          <w:szCs w:val="24"/>
        </w:rPr>
      </w:pPr>
      <w:r w:rsidRPr="008155E2">
        <w:rPr>
          <w:rFonts w:asciiTheme="minorBidi" w:hAnsiTheme="minorBidi"/>
          <w:color w:val="auto"/>
          <w:sz w:val="24"/>
          <w:szCs w:val="24"/>
        </w:rPr>
        <w:t>Heuristic Pruning:</w:t>
      </w:r>
    </w:p>
    <w:tbl>
      <w:tblPr>
        <w:tblW w:w="1038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21212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5"/>
        <w:gridCol w:w="4994"/>
        <w:gridCol w:w="3561"/>
      </w:tblGrid>
      <w:tr w:rsidR="00B5456A" w:rsidRPr="008155E2" w14:paraId="16E24A4F" w14:textId="77777777" w:rsidTr="00C016B2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25CDE3F8" w14:textId="77777777" w:rsidR="00B5456A" w:rsidRPr="008155E2" w:rsidRDefault="00B5456A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K Value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66AF5564" w14:textId="77777777" w:rsidR="00B5456A" w:rsidRPr="008155E2" w:rsidRDefault="00B5456A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Time Taken (seconds)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6F6BD549" w14:textId="77777777" w:rsidR="00B5456A" w:rsidRPr="008155E2" w:rsidRDefault="00B5456A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Nodes Expanded</w:t>
            </w:r>
          </w:p>
        </w:tc>
      </w:tr>
      <w:tr w:rsidR="00B5456A" w:rsidRPr="008155E2" w14:paraId="39674335" w14:textId="77777777" w:rsidTr="00C016B2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024964B0" w14:textId="77777777" w:rsidR="00B5456A" w:rsidRPr="008155E2" w:rsidRDefault="00B5456A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8155E2">
              <w:rPr>
                <w:rFonts w:asciiTheme="minorBidi" w:hAnsiTheme="minorBidi"/>
                <w:color w:val="auto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4A858F3" w14:textId="69EDE78A" w:rsidR="00B5456A" w:rsidRPr="008155E2" w:rsidRDefault="00E52E4E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E52E4E">
              <w:rPr>
                <w:rFonts w:asciiTheme="minorBidi" w:hAnsiTheme="minorBidi"/>
                <w:color w:val="auto"/>
                <w:sz w:val="24"/>
                <w:szCs w:val="24"/>
              </w:rPr>
              <w:t>0.051667576744442896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59695824" w14:textId="377000D9" w:rsidR="00B5456A" w:rsidRPr="008155E2" w:rsidRDefault="00E52E4E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>171</w:t>
            </w:r>
          </w:p>
        </w:tc>
      </w:tr>
      <w:tr w:rsidR="00B5456A" w:rsidRPr="008155E2" w14:paraId="1E9AAA12" w14:textId="77777777" w:rsidTr="00C016B2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98A11D5" w14:textId="77777777" w:rsidR="00B5456A" w:rsidRPr="008155E2" w:rsidRDefault="00B5456A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50DB0074" w14:textId="28D12F4B" w:rsidR="00B5456A" w:rsidRPr="008155E2" w:rsidRDefault="00E52E4E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 w:rsidRPr="00E52E4E">
              <w:rPr>
                <w:rFonts w:asciiTheme="minorBidi" w:hAnsiTheme="minorBidi"/>
                <w:color w:val="auto"/>
                <w:sz w:val="24"/>
                <w:szCs w:val="24"/>
              </w:rPr>
              <w:t>0.1568800381251744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7CAD4771" w14:textId="46E7482E" w:rsidR="00B5456A" w:rsidRPr="008155E2" w:rsidRDefault="00E52E4E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/>
                <w:color w:val="auto"/>
                <w:sz w:val="24"/>
                <w:szCs w:val="24"/>
              </w:rPr>
              <w:t>1422</w:t>
            </w:r>
          </w:p>
        </w:tc>
      </w:tr>
      <w:tr w:rsidR="00B5456A" w:rsidRPr="008155E2" w14:paraId="49CD1D43" w14:textId="77777777" w:rsidTr="00C016B2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2E7B3D4C" w14:textId="77777777" w:rsidR="00B5456A" w:rsidRPr="008155E2" w:rsidRDefault="00B5456A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212121"/>
            <w:vAlign w:val="bottom"/>
            <w:hideMark/>
          </w:tcPr>
          <w:p w14:paraId="48EB4E65" w14:textId="77777777" w:rsidR="00B5456A" w:rsidRPr="008155E2" w:rsidRDefault="00B5456A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212121"/>
            <w:vAlign w:val="bottom"/>
            <w:hideMark/>
          </w:tcPr>
          <w:p w14:paraId="062B64F7" w14:textId="77777777" w:rsidR="00B5456A" w:rsidRPr="008155E2" w:rsidRDefault="00B5456A" w:rsidP="00C016B2">
            <w:pPr>
              <w:rPr>
                <w:rFonts w:asciiTheme="minorBidi" w:hAnsiTheme="minorBidi"/>
                <w:color w:val="auto"/>
                <w:sz w:val="24"/>
                <w:szCs w:val="24"/>
              </w:rPr>
            </w:pPr>
          </w:p>
        </w:tc>
      </w:tr>
    </w:tbl>
    <w:p w14:paraId="53BC4723" w14:textId="77777777" w:rsidR="007B72E6" w:rsidRDefault="007B72E6" w:rsidP="007B72E6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</w:p>
    <w:p w14:paraId="717A460C" w14:textId="77777777" w:rsidR="009A7BE8" w:rsidRDefault="009A7BE8" w:rsidP="007B72E6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</w:p>
    <w:p w14:paraId="39F81DF4" w14:textId="0DFFDE00" w:rsidR="009A7BE8" w:rsidRDefault="009A7BE8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 w:rsidRPr="009A7BE8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 xml:space="preserve">Sampe </w:t>
      </w:r>
      <w:r w:rsidR="00BF5432" w:rsidRPr="009A7BE8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run</w:t>
      </w:r>
      <w:r w:rsid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s:</w:t>
      </w:r>
    </w:p>
    <w:p w14:paraId="498DDB10" w14:textId="46CF904D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Home page:</w:t>
      </w:r>
    </w:p>
    <w:p w14:paraId="451EFC47" w14:textId="29054DB3" w:rsidR="009A7BE8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4B829E13" wp14:editId="20256C70">
            <wp:extent cx="5486400" cy="4012565"/>
            <wp:effectExtent l="0" t="0" r="0" b="6985"/>
            <wp:docPr id="105429523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95239" name="Picture 1" descr="A screen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79A2" w:rsidRPr="00EB79A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 xml:space="preserve"> </w:t>
      </w:r>
    </w:p>
    <w:p w14:paraId="582E9244" w14:textId="77777777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</w:p>
    <w:p w14:paraId="103D2CEC" w14:textId="52DC82EA" w:rsidR="00E52E4E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>Expected minimax:</w:t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70973AA6" wp14:editId="324ACD00">
            <wp:extent cx="5486400" cy="4012565"/>
            <wp:effectExtent l="0" t="0" r="0" b="6985"/>
            <wp:docPr id="2073629725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29725" name="Picture 1" descr="A screenshot of a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85F4" w14:textId="6E3651CB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>Start of the game with difficulty 4</w:t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48E11629" wp14:editId="296B18CE">
            <wp:extent cx="5486400" cy="4012565"/>
            <wp:effectExtent l="0" t="0" r="0" b="6985"/>
            <wp:docPr id="330334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3346" name="Picture 1" descr="A screenshot of a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from 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game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34ECD893" wp14:editId="66555D62">
            <wp:extent cx="5486400" cy="4012565"/>
            <wp:effectExtent l="0" t="0" r="0" b="6985"/>
            <wp:docPr id="1570619338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19338" name="Picture 1" descr="A screenshot of a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0D6C" w14:textId="23E7606B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tree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7E6AA689" wp14:editId="2BE50053">
            <wp:extent cx="5486400" cy="4012565"/>
            <wp:effectExtent l="0" t="0" r="0" b="6985"/>
            <wp:docPr id="1875235768" name="Picture 1" descr="A diagram of a number of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235768" name="Picture 1" descr="A diagram of a number of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60AF" w14:textId="7D4CC744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End of 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game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05856C2D" wp14:editId="1B8473D2">
            <wp:extent cx="5486400" cy="4012565"/>
            <wp:effectExtent l="0" t="0" r="0" b="6985"/>
            <wp:docPr id="1819505041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05041" name="Picture 1" descr="A screenshot of a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7041D" w14:textId="0DF3C465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>Minimax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1CE1A868" wp14:editId="102DFCB7">
            <wp:extent cx="5486400" cy="4012565"/>
            <wp:effectExtent l="0" t="0" r="0" b="6985"/>
            <wp:docPr id="688892555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2555" name="Picture 1" descr="A screenshot of a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  <w:t>start of the game without pruning with difficulty 4:</w:t>
      </w:r>
    </w:p>
    <w:p w14:paraId="3FB93206" w14:textId="34917F48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drawing>
          <wp:inline distT="0" distB="0" distL="0" distR="0" wp14:anchorId="4CCCB10A" wp14:editId="68DCDEC3">
            <wp:extent cx="5486400" cy="4012565"/>
            <wp:effectExtent l="0" t="0" r="0" b="6985"/>
            <wp:docPr id="161578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7886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B9E4" w14:textId="7DF3346B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From 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game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762EE6A0" wp14:editId="2970EEF5">
            <wp:extent cx="5486400" cy="4012565"/>
            <wp:effectExtent l="0" t="0" r="0" b="6985"/>
            <wp:docPr id="1223750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506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76F8" w14:textId="112A1080" w:rsidR="00BF5432" w:rsidRDefault="00BF5432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>The tree:</w:t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709EA056" wp14:editId="2331929F">
            <wp:extent cx="5486400" cy="4012565"/>
            <wp:effectExtent l="0" t="0" r="0" b="6985"/>
            <wp:docPr id="1853572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72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end of 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game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BF5432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15C7BB92" wp14:editId="3DA3E108">
            <wp:extent cx="5486400" cy="4012565"/>
            <wp:effectExtent l="0" t="0" r="0" b="6985"/>
            <wp:docPr id="1859920713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20713" name="Picture 1" descr="A screenshot of a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C5E4" w14:textId="1F94F9FE" w:rsidR="00DA1248" w:rsidRDefault="00DA1248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>Game minimax with pruning and difficulty 5:</w:t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DA1248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2C2F34AF" wp14:editId="10F5E317">
            <wp:extent cx="5486400" cy="4012565"/>
            <wp:effectExtent l="0" t="0" r="0" b="6985"/>
            <wp:docPr id="80142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257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start of 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game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DA1248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314745B7" wp14:editId="76006E48">
            <wp:extent cx="5486400" cy="4012565"/>
            <wp:effectExtent l="0" t="0" r="0" b="6985"/>
            <wp:docPr id="88433991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991" name="Picture 1" descr="A screenshot of a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6DCC" w14:textId="500D2468" w:rsidR="00DA1248" w:rsidRDefault="00DA1248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From 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game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DA1248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233A76E2" wp14:editId="329FB7C7">
            <wp:extent cx="5486400" cy="4012565"/>
            <wp:effectExtent l="0" t="0" r="0" b="6985"/>
            <wp:docPr id="53695678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56789" name="Picture 1" descr="A screenshot of a gam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5864" w14:textId="45990008" w:rsidR="00DA1248" w:rsidRDefault="00DA1248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tree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DA1248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19A303D5" wp14:editId="732E72B8">
            <wp:extent cx="5486400" cy="4012565"/>
            <wp:effectExtent l="0" t="0" r="0" b="6985"/>
            <wp:docPr id="735315637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15637" name="Picture 1" descr="A diagram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2498" w14:textId="71FC8E24" w:rsidR="00DA1248" w:rsidRDefault="00DA1248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lastRenderedPageBreak/>
        <w:t xml:space="preserve">End of the </w:t>
      </w:r>
      <w:proofErr w:type="gramStart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t>game :</w:t>
      </w:r>
      <w:proofErr w:type="gramEnd"/>
      <w: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br/>
      </w:r>
      <w:r w:rsidRPr="00DA1248"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  <w:drawing>
          <wp:inline distT="0" distB="0" distL="0" distR="0" wp14:anchorId="00E5DCF0" wp14:editId="3D0D90A1">
            <wp:extent cx="5486400" cy="4012565"/>
            <wp:effectExtent l="0" t="0" r="0" b="6985"/>
            <wp:docPr id="176168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682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93E0" w14:textId="77777777" w:rsidR="00E52E4E" w:rsidRDefault="00E52E4E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</w:p>
    <w:p w14:paraId="6E1B0605" w14:textId="77777777" w:rsidR="00E52E4E" w:rsidRDefault="00E52E4E" w:rsidP="007B72E6">
      <w:pPr>
        <w:rPr>
          <w:rStyle w:val="Strong"/>
          <w:rFonts w:asciiTheme="minorBidi" w:hAnsiTheme="minorBidi"/>
          <w:b w:val="0"/>
          <w:bCs w:val="0"/>
          <w:color w:val="auto"/>
          <w:sz w:val="32"/>
          <w:szCs w:val="32"/>
        </w:rPr>
      </w:pPr>
    </w:p>
    <w:p w14:paraId="728BB41D" w14:textId="77777777" w:rsidR="00E52E4E" w:rsidRDefault="00E52E4E" w:rsidP="00E52E4E">
      <w:pPr>
        <w:pStyle w:val="NormalWeb"/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Minimax Algorithm</w:t>
      </w:r>
      <w:r>
        <w:rPr>
          <w:rFonts w:ascii="Segoe UI" w:hAnsi="Segoe UI" w:cs="Segoe UI"/>
          <w:color w:val="0D0D0D"/>
        </w:rPr>
        <w:t xml:space="preserve">: This classic algorithm is used for decision-making in two-player games. It explores the game tree recursively, considering all possible future moves up to a certain depth. The agent aims to maximize its score while </w:t>
      </w:r>
      <w:proofErr w:type="gramStart"/>
      <w:r>
        <w:rPr>
          <w:rFonts w:ascii="Segoe UI" w:hAnsi="Segoe UI" w:cs="Segoe UI"/>
          <w:color w:val="0D0D0D"/>
        </w:rPr>
        <w:t>assuming that</w:t>
      </w:r>
      <w:proofErr w:type="gramEnd"/>
      <w:r>
        <w:rPr>
          <w:rFonts w:ascii="Segoe UI" w:hAnsi="Segoe UI" w:cs="Segoe UI"/>
          <w:color w:val="0D0D0D"/>
        </w:rPr>
        <w:t xml:space="preserve"> the opponent also plays optimally.</w:t>
      </w:r>
    </w:p>
    <w:p w14:paraId="7489B085" w14:textId="77777777" w:rsidR="00E52E4E" w:rsidRDefault="00E52E4E" w:rsidP="00E52E4E">
      <w:pPr>
        <w:pStyle w:val="NormalWeb"/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Minimax Algorithm with Alpha-Beta Pruning</w:t>
      </w:r>
      <w:r>
        <w:rPr>
          <w:rFonts w:ascii="Segoe UI" w:hAnsi="Segoe UI" w:cs="Segoe UI"/>
          <w:color w:val="0D0D0D"/>
        </w:rPr>
        <w:t>: This variant of the minimax algorithm enhances efficiency by pruning branches of the game tree that cannot possibly influence the final decision. Alpha-Beta pruning significantly reduces the number of nodes evaluated by the minimax algorithm.</w:t>
      </w:r>
    </w:p>
    <w:p w14:paraId="6145E569" w14:textId="77777777" w:rsidR="00E52E4E" w:rsidRDefault="00E52E4E" w:rsidP="00E52E4E">
      <w:pPr>
        <w:pStyle w:val="NormalWeb"/>
        <w:numPr>
          <w:ilvl w:val="0"/>
          <w:numId w:val="27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Expected Minimax Algorithm</w:t>
      </w:r>
      <w:r>
        <w:rPr>
          <w:rFonts w:ascii="Segoe UI" w:hAnsi="Segoe UI" w:cs="Segoe UI"/>
          <w:color w:val="0D0D0D"/>
        </w:rPr>
        <w:t>: This algorithm extends the minimax approach by introducing probability distributions over possible moves. It calculates the expected value of each move considering the probabilities of different outcomes.</w:t>
      </w:r>
    </w:p>
    <w:p w14:paraId="5D9B0E8B" w14:textId="77777777" w:rsidR="00E52E4E" w:rsidRDefault="00E52E4E" w:rsidP="00E52E4E">
      <w:pPr>
        <w:pStyle w:val="NormalWeb"/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0D0D0D"/>
        </w:rPr>
      </w:pPr>
    </w:p>
    <w:p w14:paraId="517EDA2A" w14:textId="16C2E37A" w:rsidR="00E52E4E" w:rsidRDefault="00E52E4E" w:rsidP="00E52E4E">
      <w:pPr>
        <w:pStyle w:val="Heading4"/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rPr>
          <w:rFonts w:ascii="Segoe UI" w:hAnsi="Segoe UI" w:cs="Segoe UI"/>
          <w:color w:val="0D0D0D"/>
        </w:rPr>
      </w:pPr>
      <w:r>
        <w:rPr>
          <w:rFonts w:ascii="Segoe UI" w:hAnsi="Segoe UI" w:cs="Segoe UI"/>
          <w:b/>
          <w:bCs/>
          <w:color w:val="0D0D0D"/>
        </w:rPr>
        <w:t>Data Structures Used</w:t>
      </w:r>
    </w:p>
    <w:p w14:paraId="0A84621D" w14:textId="77777777" w:rsidR="00E52E4E" w:rsidRDefault="00E52E4E" w:rsidP="00E52E4E">
      <w:pPr>
        <w:pStyle w:val="NormalWeb"/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Dictionary</w:t>
      </w:r>
      <w:r>
        <w:rPr>
          <w:rFonts w:ascii="Segoe UI" w:hAnsi="Segoe UI" w:cs="Segoe UI"/>
          <w:color w:val="0D0D0D"/>
        </w:rPr>
        <w:t xml:space="preserve">: Dictionaries are extensively used to represent game states, game trees, and associated values. Each </w:t>
      </w:r>
      <w:proofErr w:type="gramStart"/>
      <w:r>
        <w:rPr>
          <w:rFonts w:ascii="Segoe UI" w:hAnsi="Segoe UI" w:cs="Segoe UI"/>
          <w:color w:val="0D0D0D"/>
        </w:rPr>
        <w:t>game</w:t>
      </w:r>
      <w:proofErr w:type="gramEnd"/>
      <w:r>
        <w:rPr>
          <w:rFonts w:ascii="Segoe UI" w:hAnsi="Segoe UI" w:cs="Segoe UI"/>
          <w:color w:val="0D0D0D"/>
        </w:rPr>
        <w:t xml:space="preserve"> state is mapped to a dictionary containing metadata and child states.</w:t>
      </w:r>
    </w:p>
    <w:p w14:paraId="13B4B8BF" w14:textId="77777777" w:rsidR="00E52E4E" w:rsidRDefault="00E52E4E" w:rsidP="00E52E4E">
      <w:pPr>
        <w:pStyle w:val="NormalWeb"/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Fonts w:ascii="Segoe UI" w:hAnsi="Segoe UI" w:cs="Segoe UI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Lists</w:t>
      </w:r>
      <w:r>
        <w:rPr>
          <w:rFonts w:ascii="Segoe UI" w:hAnsi="Segoe UI" w:cs="Segoe UI"/>
          <w:color w:val="0D0D0D"/>
        </w:rPr>
        <w:t>: Lists are used to store valid locations for dropping pieces and for various computations within the algorithms.</w:t>
      </w:r>
    </w:p>
    <w:p w14:paraId="2CB832FB" w14:textId="5D3EFD92" w:rsidR="00E52E4E" w:rsidRPr="00DA1248" w:rsidRDefault="00E52E4E" w:rsidP="00DA1248">
      <w:pPr>
        <w:pStyle w:val="NormalWeb"/>
        <w:numPr>
          <w:ilvl w:val="0"/>
          <w:numId w:val="28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before="0" w:beforeAutospacing="0" w:after="0" w:afterAutospacing="0"/>
        <w:rPr>
          <w:rStyle w:val="Strong"/>
          <w:rFonts w:ascii="Segoe UI" w:hAnsi="Segoe UI" w:cs="Segoe UI"/>
          <w:b w:val="0"/>
          <w:bCs w:val="0"/>
          <w:color w:val="0D0D0D"/>
        </w:rPr>
      </w:pPr>
      <w:r>
        <w:rPr>
          <w:rStyle w:val="Strong"/>
          <w:rFonts w:ascii="Segoe UI" w:hAnsi="Segoe UI" w:cs="Segoe UI"/>
          <w:color w:val="0D0D0D"/>
          <w:bdr w:val="single" w:sz="2" w:space="0" w:color="E3E3E3" w:frame="1"/>
        </w:rPr>
        <w:t>Numpy Arrays</w:t>
      </w:r>
      <w:r>
        <w:rPr>
          <w:rFonts w:ascii="Segoe UI" w:hAnsi="Segoe UI" w:cs="Segoe UI"/>
          <w:color w:val="0D0D0D"/>
        </w:rPr>
        <w:t>: Numpy arrays are employed for efficient manipulation of game grids during score calculation.</w:t>
      </w:r>
    </w:p>
    <w:p w14:paraId="250F9E01" w14:textId="2E902367" w:rsidR="00DA1248" w:rsidRPr="00DA1248" w:rsidRDefault="00DA1248" w:rsidP="00DA1248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DA1248">
        <w:rPr>
          <w:rStyle w:val="Strong"/>
          <w:rFonts w:asciiTheme="minorBidi" w:hAnsiTheme="minorBidi"/>
          <w:color w:val="auto"/>
          <w:sz w:val="32"/>
          <w:szCs w:val="32"/>
          <w:u w:val="single"/>
        </w:rPr>
        <w:t>heuristic function</w:t>
      </w:r>
      <w:r w:rsidRPr="00DA1248">
        <w:rPr>
          <w:rStyle w:val="Strong"/>
          <w:rFonts w:asciiTheme="minorBidi" w:hAnsiTheme="minorBidi"/>
          <w:color w:val="auto"/>
          <w:sz w:val="32"/>
          <w:szCs w:val="32"/>
          <w:u w:val="single"/>
        </w:rPr>
        <w:t>:</w:t>
      </w: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br/>
      </w: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The heuristic function in the Connect Four AI evaluates game states to guide decision-making. It scores potential moves based on key factors:</w:t>
      </w:r>
    </w:p>
    <w:p w14:paraId="5D4F863D" w14:textId="0740F9A4" w:rsidR="00DA1248" w:rsidRPr="00DA1248" w:rsidRDefault="00DA1248" w:rsidP="00DA1248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Winning Conditions: Assigns a high score for configurations with four consecutive pieces, indicating an imminent victory.</w:t>
      </w:r>
    </w:p>
    <w:p w14:paraId="28F9CF3A" w14:textId="13FDB622" w:rsidR="00DA1248" w:rsidRPr="00DA1248" w:rsidRDefault="00DA1248" w:rsidP="00DA1248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Strong Winning Opportunities: Recognizes configurations with three pieces and one free slot as high-scoring moves.</w:t>
      </w:r>
    </w:p>
    <w:p w14:paraId="2B4DD52B" w14:textId="3C25DF8B" w:rsidR="00DA1248" w:rsidRPr="00DA1248" w:rsidRDefault="00DA1248" w:rsidP="00DA1248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Potential Winning Connections: Awards moderate scores for configurations with two pieces and two free slots nearby, suggesting potential winning connections.</w:t>
      </w:r>
    </w:p>
    <w:p w14:paraId="2E190E21" w14:textId="62B5C066" w:rsidR="00DA1248" w:rsidRPr="00DA1248" w:rsidRDefault="00DA1248" w:rsidP="00DA1248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Defensive Measures: Prioritizes blocking opponent's winning configurations by assigning high scores to defensive moves.</w:t>
      </w:r>
    </w:p>
    <w:p w14:paraId="35772E54" w14:textId="71A2EF41" w:rsidR="00DA1248" w:rsidRPr="00DA1248" w:rsidRDefault="00DA1248" w:rsidP="00DA1248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Counteracting Opponent's Moves: Penalizes configurations indicating the opponent's imminent victory to prioritize defensive actions.</w:t>
      </w:r>
    </w:p>
    <w:p w14:paraId="042DBAFA" w14:textId="12C18787" w:rsidR="00DA1248" w:rsidRPr="00DA1248" w:rsidRDefault="00DA1248" w:rsidP="00DA1248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Defense Against Two-In-A-Row Configurations: Penalizes configurations where the opponent has two consecutive pieces with two free slots nearby to prevent immediate defeat.</w:t>
      </w:r>
    </w:p>
    <w:p w14:paraId="56C54F15" w14:textId="257903B6" w:rsidR="00E52E4E" w:rsidRPr="00DA1248" w:rsidRDefault="00DA1248" w:rsidP="00DA1248">
      <w:pPr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</w:pPr>
      <w:r w:rsidRPr="00DA1248">
        <w:rPr>
          <w:rStyle w:val="Strong"/>
          <w:rFonts w:asciiTheme="minorBidi" w:hAnsiTheme="minorBidi"/>
          <w:b w:val="0"/>
          <w:bCs w:val="0"/>
          <w:color w:val="auto"/>
          <w:sz w:val="24"/>
          <w:szCs w:val="24"/>
        </w:rPr>
        <w:t>This heuristic function enables the AI to balance offensive and defensive strategies effectively, contributing to its competitive performance.</w:t>
      </w:r>
    </w:p>
    <w:sectPr w:rsidR="00E52E4E" w:rsidRPr="00DA1248">
      <w:footerReference w:type="default" r:id="rId25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7FFBB" w14:textId="77777777" w:rsidR="00D340F0" w:rsidRDefault="00D340F0" w:rsidP="00C6554A">
      <w:pPr>
        <w:spacing w:before="0" w:after="0" w:line="240" w:lineRule="auto"/>
      </w:pPr>
      <w:r>
        <w:separator/>
      </w:r>
    </w:p>
  </w:endnote>
  <w:endnote w:type="continuationSeparator" w:id="0">
    <w:p w14:paraId="774E2FC8" w14:textId="77777777" w:rsidR="00D340F0" w:rsidRDefault="00D340F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4A6F0" w14:textId="77777777" w:rsidR="00F66740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DBFE8" w14:textId="77777777" w:rsidR="00D340F0" w:rsidRDefault="00D340F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5BAE7FE7" w14:textId="77777777" w:rsidR="00D340F0" w:rsidRDefault="00D340F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3ED15A7"/>
    <w:multiLevelType w:val="multilevel"/>
    <w:tmpl w:val="96CE0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6D6D44"/>
    <w:multiLevelType w:val="hybridMultilevel"/>
    <w:tmpl w:val="3000C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12680E"/>
    <w:multiLevelType w:val="multilevel"/>
    <w:tmpl w:val="4D808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C071F3"/>
    <w:multiLevelType w:val="hybridMultilevel"/>
    <w:tmpl w:val="C0DE9CBA"/>
    <w:lvl w:ilvl="0" w:tplc="FAE4A5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9626ABD"/>
    <w:multiLevelType w:val="hybridMultilevel"/>
    <w:tmpl w:val="22848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DF3232"/>
    <w:multiLevelType w:val="hybridMultilevel"/>
    <w:tmpl w:val="C9C40B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49A45A6"/>
    <w:multiLevelType w:val="multilevel"/>
    <w:tmpl w:val="866E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B32917"/>
    <w:multiLevelType w:val="hybridMultilevel"/>
    <w:tmpl w:val="3948FE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6CF6D57"/>
    <w:multiLevelType w:val="hybridMultilevel"/>
    <w:tmpl w:val="2E340194"/>
    <w:lvl w:ilvl="0" w:tplc="FAE4A5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E5038F6"/>
    <w:multiLevelType w:val="hybridMultilevel"/>
    <w:tmpl w:val="D5EC6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01E7083"/>
    <w:multiLevelType w:val="multilevel"/>
    <w:tmpl w:val="55F02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6108F7"/>
    <w:multiLevelType w:val="hybridMultilevel"/>
    <w:tmpl w:val="3F507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02ABF"/>
    <w:multiLevelType w:val="hybridMultilevel"/>
    <w:tmpl w:val="6554C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5494703">
    <w:abstractNumId w:val="9"/>
  </w:num>
  <w:num w:numId="2" w16cid:durableId="1696228020">
    <w:abstractNumId w:val="8"/>
  </w:num>
  <w:num w:numId="3" w16cid:durableId="1034310597">
    <w:abstractNumId w:val="8"/>
  </w:num>
  <w:num w:numId="4" w16cid:durableId="1130511170">
    <w:abstractNumId w:val="9"/>
  </w:num>
  <w:num w:numId="5" w16cid:durableId="810362013">
    <w:abstractNumId w:val="16"/>
  </w:num>
  <w:num w:numId="6" w16cid:durableId="394088761">
    <w:abstractNumId w:val="10"/>
  </w:num>
  <w:num w:numId="7" w16cid:durableId="802574447">
    <w:abstractNumId w:val="11"/>
  </w:num>
  <w:num w:numId="8" w16cid:durableId="527958254">
    <w:abstractNumId w:val="7"/>
  </w:num>
  <w:num w:numId="9" w16cid:durableId="1238788138">
    <w:abstractNumId w:val="6"/>
  </w:num>
  <w:num w:numId="10" w16cid:durableId="1091127431">
    <w:abstractNumId w:val="5"/>
  </w:num>
  <w:num w:numId="11" w16cid:durableId="230311657">
    <w:abstractNumId w:val="4"/>
  </w:num>
  <w:num w:numId="12" w16cid:durableId="1360350487">
    <w:abstractNumId w:val="3"/>
  </w:num>
  <w:num w:numId="13" w16cid:durableId="1959944629">
    <w:abstractNumId w:val="2"/>
  </w:num>
  <w:num w:numId="14" w16cid:durableId="1093014601">
    <w:abstractNumId w:val="1"/>
  </w:num>
  <w:num w:numId="15" w16cid:durableId="299770375">
    <w:abstractNumId w:val="0"/>
  </w:num>
  <w:num w:numId="16" w16cid:durableId="1966501175">
    <w:abstractNumId w:val="14"/>
  </w:num>
  <w:num w:numId="17" w16cid:durableId="616909948">
    <w:abstractNumId w:val="22"/>
  </w:num>
  <w:num w:numId="18" w16cid:durableId="105317915">
    <w:abstractNumId w:val="20"/>
  </w:num>
  <w:num w:numId="19" w16cid:durableId="1456369540">
    <w:abstractNumId w:val="25"/>
  </w:num>
  <w:num w:numId="20" w16cid:durableId="146484492">
    <w:abstractNumId w:val="18"/>
  </w:num>
  <w:num w:numId="21" w16cid:durableId="1425877970">
    <w:abstractNumId w:val="23"/>
  </w:num>
  <w:num w:numId="22" w16cid:durableId="1486899153">
    <w:abstractNumId w:val="15"/>
  </w:num>
  <w:num w:numId="23" w16cid:durableId="860239476">
    <w:abstractNumId w:val="17"/>
  </w:num>
  <w:num w:numId="24" w16cid:durableId="715080475">
    <w:abstractNumId w:val="13"/>
  </w:num>
  <w:num w:numId="25" w16cid:durableId="1895699704">
    <w:abstractNumId w:val="21"/>
  </w:num>
  <w:num w:numId="26" w16cid:durableId="1178735980">
    <w:abstractNumId w:val="24"/>
  </w:num>
  <w:num w:numId="27" w16cid:durableId="547490852">
    <w:abstractNumId w:val="12"/>
  </w:num>
  <w:num w:numId="28" w16cid:durableId="115934891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2E6"/>
    <w:rsid w:val="002554CD"/>
    <w:rsid w:val="00293B83"/>
    <w:rsid w:val="002B4294"/>
    <w:rsid w:val="00333D0D"/>
    <w:rsid w:val="004C049F"/>
    <w:rsid w:val="005000E2"/>
    <w:rsid w:val="006A3CE7"/>
    <w:rsid w:val="007B72E6"/>
    <w:rsid w:val="008155E2"/>
    <w:rsid w:val="009A7BE8"/>
    <w:rsid w:val="00B5456A"/>
    <w:rsid w:val="00BF5432"/>
    <w:rsid w:val="00C54895"/>
    <w:rsid w:val="00C6554A"/>
    <w:rsid w:val="00CD3A97"/>
    <w:rsid w:val="00D14A26"/>
    <w:rsid w:val="00D340F0"/>
    <w:rsid w:val="00D922FD"/>
    <w:rsid w:val="00DA1248"/>
    <w:rsid w:val="00E52E4E"/>
    <w:rsid w:val="00EA3608"/>
    <w:rsid w:val="00EB79A2"/>
    <w:rsid w:val="00ED7C44"/>
    <w:rsid w:val="00F66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1FE156"/>
  <w15:chartTrackingRefBased/>
  <w15:docId w15:val="{3FEFB17E-2A24-4575-9B97-68A6846A1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456A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E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7789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Strong">
    <w:name w:val="Strong"/>
    <w:basedOn w:val="DefaultParagraphFont"/>
    <w:uiPriority w:val="22"/>
    <w:qFormat/>
    <w:rsid w:val="007B72E6"/>
    <w:rPr>
      <w:b/>
      <w:bCs/>
    </w:rPr>
  </w:style>
  <w:style w:type="paragraph" w:styleId="NormalWeb">
    <w:name w:val="Normal (Web)"/>
    <w:basedOn w:val="Normal"/>
    <w:uiPriority w:val="99"/>
    <w:unhideWhenUsed/>
    <w:rsid w:val="007B72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7B72E6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52E4E"/>
    <w:rPr>
      <w:rFonts w:asciiTheme="majorHAnsi" w:eastAsiaTheme="majorEastAsia" w:hAnsiTheme="majorHAnsi" w:cstheme="majorBidi"/>
      <w:i/>
      <w:iCs/>
      <w:color w:val="007789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6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Student%20report%20with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13D31-DB54-40AE-9197-01A9E7B08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photo.dotx</Template>
  <TotalTime>70</TotalTime>
  <Pages>20</Pages>
  <Words>835</Words>
  <Characters>4762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Mohamed Ossama</cp:lastModifiedBy>
  <cp:revision>4</cp:revision>
  <dcterms:created xsi:type="dcterms:W3CDTF">2024-03-21T01:22:00Z</dcterms:created>
  <dcterms:modified xsi:type="dcterms:W3CDTF">2024-03-21T03:48:00Z</dcterms:modified>
</cp:coreProperties>
</file>